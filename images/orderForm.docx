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1070"/>
      </w:tblGrid>
      <w:tr w:rsidR="002A4ED5" w:rsidRPr="002A4ED5" w14:paraId="5B65ADFB" w14:textId="77777777" w:rsidTr="002A4ED5">
        <w:tc>
          <w:tcPr>
            <w:tcW w:w="729" w:type="pct"/>
            <w:vAlign w:val="bottom"/>
          </w:tcPr>
          <w:p w14:paraId="2A933AE4" w14:textId="7222DD54" w:rsidR="002A4ED5" w:rsidRPr="002A4ED5" w:rsidRDefault="009B26C8" w:rsidP="002A4ED5">
            <w:r>
              <w:t>Customer Name</w:t>
            </w:r>
          </w:p>
        </w:tc>
        <w:tc>
          <w:tcPr>
            <w:tcW w:w="4271" w:type="pct"/>
            <w:tcBorders>
              <w:bottom w:val="single" w:sz="4" w:space="0" w:color="auto"/>
            </w:tcBorders>
            <w:vAlign w:val="bottom"/>
          </w:tcPr>
          <w:p w14:paraId="6D4717B7" w14:textId="3E135439" w:rsidR="002A4ED5" w:rsidRPr="002A4ED5" w:rsidRDefault="002A4ED5" w:rsidP="002A4ED5"/>
        </w:tc>
      </w:tr>
      <w:tr w:rsidR="002A4ED5" w:rsidRPr="002A4ED5" w14:paraId="01286479" w14:textId="77777777" w:rsidTr="002A4ED5">
        <w:sdt>
          <w:sdtPr>
            <w:id w:val="639315362"/>
            <w:placeholder>
              <w:docPart w:val="BD504866DC804044AE9D8A68212C7966"/>
            </w:placeholder>
            <w:temporary/>
            <w:showingPlcHdr/>
            <w15:appearance w15:val="hidden"/>
          </w:sdtPr>
          <w:sdtContent>
            <w:tc>
              <w:tcPr>
                <w:tcW w:w="729" w:type="pct"/>
                <w:vAlign w:val="bottom"/>
              </w:tcPr>
              <w:p w14:paraId="66D0629A" w14:textId="5B7468CE" w:rsidR="002A4ED5" w:rsidRPr="002A4ED5" w:rsidRDefault="009B26C8" w:rsidP="002A4ED5">
                <w:r w:rsidRPr="002A4ED5">
                  <w:t>Email</w:t>
                </w:r>
              </w:p>
            </w:tc>
          </w:sdtContent>
        </w:sdt>
        <w:tc>
          <w:tcPr>
            <w:tcW w:w="4271" w:type="pct"/>
            <w:tcBorders>
              <w:bottom w:val="single" w:sz="4" w:space="0" w:color="auto"/>
            </w:tcBorders>
            <w:vAlign w:val="bottom"/>
          </w:tcPr>
          <w:p w14:paraId="6363A7C7" w14:textId="77777777" w:rsidR="002A4ED5" w:rsidRPr="002A4ED5" w:rsidRDefault="002A4ED5" w:rsidP="002A4ED5"/>
        </w:tc>
      </w:tr>
      <w:tr w:rsidR="002A4ED5" w:rsidRPr="002A4ED5" w14:paraId="141F4EDB" w14:textId="77777777" w:rsidTr="002A4ED5">
        <w:tc>
          <w:tcPr>
            <w:tcW w:w="729" w:type="pct"/>
            <w:vAlign w:val="bottom"/>
          </w:tcPr>
          <w:p w14:paraId="05A32E02" w14:textId="0DD586BD" w:rsidR="002A4ED5" w:rsidRPr="002A4ED5" w:rsidRDefault="009B26C8" w:rsidP="002A4ED5">
            <w:sdt>
              <w:sdtPr>
                <w:id w:val="1692185716"/>
                <w:placeholder>
                  <w:docPart w:val="F18A918E45C846FB833126999ACE3C59"/>
                </w:placeholder>
                <w:temporary/>
                <w:showingPlcHdr/>
                <w15:appearance w15:val="hidden"/>
              </w:sdtPr>
              <w:sdtContent>
                <w:r w:rsidRPr="002A4ED5">
                  <w:t>Phone</w:t>
                </w:r>
              </w:sdtContent>
            </w:sdt>
            <w:r>
              <w:t xml:space="preserve"> (optional)</w:t>
            </w:r>
          </w:p>
        </w:tc>
        <w:tc>
          <w:tcPr>
            <w:tcW w:w="4271" w:type="pct"/>
            <w:tcBorders>
              <w:bottom w:val="single" w:sz="4" w:space="0" w:color="auto"/>
            </w:tcBorders>
            <w:vAlign w:val="bottom"/>
          </w:tcPr>
          <w:p w14:paraId="6028B11B" w14:textId="77777777" w:rsidR="002A4ED5" w:rsidRPr="002A4ED5" w:rsidRDefault="002A4ED5" w:rsidP="002A4ED5"/>
        </w:tc>
      </w:tr>
      <w:tr w:rsidR="002A4ED5" w:rsidRPr="002A4ED5" w14:paraId="752A1942" w14:textId="77777777" w:rsidTr="002A4ED5">
        <w:tc>
          <w:tcPr>
            <w:tcW w:w="729" w:type="pct"/>
            <w:vAlign w:val="bottom"/>
          </w:tcPr>
          <w:p w14:paraId="1020ED52" w14:textId="5204F656" w:rsidR="002A4ED5" w:rsidRPr="002A4ED5" w:rsidRDefault="009B26C8" w:rsidP="002A4ED5">
            <w:r>
              <w:t>Mailing Address</w:t>
            </w:r>
          </w:p>
        </w:tc>
        <w:tc>
          <w:tcPr>
            <w:tcW w:w="427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D1A62" w14:textId="77777777" w:rsidR="002A4ED5" w:rsidRPr="002A4ED5" w:rsidRDefault="002A4ED5" w:rsidP="002A4ED5"/>
        </w:tc>
      </w:tr>
      <w:tr w:rsidR="002A4ED5" w:rsidRPr="002A4ED5" w14:paraId="17371D96" w14:textId="77777777" w:rsidTr="002A4ED5">
        <w:sdt>
          <w:sdtPr>
            <w:id w:val="2001543155"/>
            <w:placeholder>
              <w:docPart w:val="020DD0DCDB6847C7851F599196A8EE4E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9" w:type="pct"/>
                <w:vAlign w:val="bottom"/>
              </w:tcPr>
              <w:p w14:paraId="6B17FC40" w14:textId="77777777" w:rsidR="002A4ED5" w:rsidRPr="002A4ED5" w:rsidRDefault="002A4ED5" w:rsidP="002A4ED5">
                <w:r w:rsidRPr="002A4ED5">
                  <w:t>City/State/Zip</w:t>
                </w:r>
              </w:p>
            </w:tc>
          </w:sdtContent>
        </w:sdt>
        <w:tc>
          <w:tcPr>
            <w:tcW w:w="4271" w:type="pct"/>
            <w:tcBorders>
              <w:bottom w:val="single" w:sz="4" w:space="0" w:color="auto"/>
            </w:tcBorders>
            <w:vAlign w:val="bottom"/>
          </w:tcPr>
          <w:p w14:paraId="12350615" w14:textId="77777777" w:rsidR="002A4ED5" w:rsidRPr="002A4ED5" w:rsidRDefault="002A4ED5" w:rsidP="002A4ED5"/>
        </w:tc>
      </w:tr>
    </w:tbl>
    <w:p w14:paraId="62CBE1F5" w14:textId="77777777" w:rsidR="00D46353" w:rsidRDefault="00D46353" w:rsidP="00562601">
      <w:pPr>
        <w:pStyle w:val="NoSpacing"/>
      </w:pPr>
    </w:p>
    <w:tbl>
      <w:tblPr>
        <w:tblStyle w:val="GridTable5Dark-Accent6"/>
        <w:tblW w:w="5064" w:type="pct"/>
        <w:tblInd w:w="-113" w:type="dxa"/>
        <w:tblLayout w:type="fixed"/>
        <w:tblLook w:val="0480" w:firstRow="0" w:lastRow="0" w:firstColumn="1" w:lastColumn="0" w:noHBand="0" w:noVBand="1"/>
      </w:tblPr>
      <w:tblGrid>
        <w:gridCol w:w="112"/>
        <w:gridCol w:w="971"/>
        <w:gridCol w:w="113"/>
        <w:gridCol w:w="3389"/>
        <w:gridCol w:w="113"/>
        <w:gridCol w:w="1055"/>
        <w:gridCol w:w="113"/>
        <w:gridCol w:w="1306"/>
        <w:gridCol w:w="113"/>
        <w:gridCol w:w="973"/>
        <w:gridCol w:w="115"/>
        <w:gridCol w:w="1199"/>
        <w:gridCol w:w="1270"/>
        <w:gridCol w:w="2274"/>
      </w:tblGrid>
      <w:tr w:rsidR="001069B4" w:rsidRPr="002A4ED5" w14:paraId="61CA13E3" w14:textId="77777777" w:rsidTr="001069B4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43" w:type="pct"/>
          <w:trHeight w:val="162"/>
        </w:trPr>
        <w:sdt>
          <w:sdtPr>
            <w:id w:val="1101532736"/>
            <w:placeholder>
              <w:docPart w:val="1DAC9CF363D0428EB6306E83648ADBBE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" w:type="pct"/>
                <w:gridSpan w:val="2"/>
                <w:vMerge w:val="restart"/>
                <w:shd w:val="clear" w:color="auto" w:fill="AEAAAA" w:themeFill="background2" w:themeFillShade="BF"/>
              </w:tcPr>
              <w:p w14:paraId="3EF12746" w14:textId="77777777" w:rsidR="009B26C8" w:rsidRPr="002A648D" w:rsidRDefault="009B26C8" w:rsidP="002A648D">
                <w:pPr>
                  <w:pStyle w:val="TableHeaders"/>
                </w:pPr>
                <w:r w:rsidRPr="00D46353">
                  <w:rPr>
                    <w:b/>
                    <w:bCs w:val="0"/>
                    <w:color w:val="0D0D0D" w:themeColor="text1" w:themeTint="F2"/>
                  </w:rPr>
                  <w:t>Item</w:t>
                </w:r>
              </w:p>
            </w:tc>
          </w:sdtContent>
        </w:sdt>
        <w:sdt>
          <w:sdtPr>
            <w:id w:val="-734620487"/>
            <w:placeholder>
              <w:docPart w:val="2B1282A7E39746618B119190E9041E69"/>
            </w:placeholder>
            <w:temporary/>
            <w:showingPlcHdr/>
            <w15:appearance w15:val="hidden"/>
          </w:sdtPr>
          <w:sdtContent>
            <w:tc>
              <w:tcPr>
                <w:tcW w:w="1335" w:type="pct"/>
                <w:gridSpan w:val="2"/>
                <w:vMerge w:val="restart"/>
                <w:shd w:val="clear" w:color="auto" w:fill="AEAAAA" w:themeFill="background2" w:themeFillShade="BF"/>
              </w:tcPr>
              <w:p w14:paraId="447C73F5" w14:textId="77777777" w:rsidR="009B26C8" w:rsidRPr="002A4ED5" w:rsidRDefault="009B26C8" w:rsidP="002A4ED5">
                <w:pPr>
                  <w:pStyle w:val="TableHeaders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2A4ED5">
                  <w:t>Description</w:t>
                </w:r>
              </w:p>
            </w:tc>
          </w:sdtContent>
        </w:sdt>
        <w:tc>
          <w:tcPr>
            <w:tcW w:w="1401" w:type="pct"/>
            <w:gridSpan w:val="6"/>
            <w:shd w:val="clear" w:color="auto" w:fill="AEAAAA" w:themeFill="background2" w:themeFillShade="BF"/>
          </w:tcPr>
          <w:p w14:paraId="45B511A8" w14:textId="614933D7" w:rsidR="009B26C8" w:rsidRDefault="009B26C8" w:rsidP="002A4ED5">
            <w:pPr>
              <w:pStyle w:val="TableHeader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  <w:sdt>
          <w:sdtPr>
            <w:id w:val="405890554"/>
            <w:placeholder>
              <w:docPart w:val="C649257AEB0746768F2900D8FB9A9816"/>
            </w:placeholder>
            <w:temporary/>
            <w:showingPlcHdr/>
            <w15:appearance w15:val="hidden"/>
          </w:sdtPr>
          <w:sdtContent>
            <w:tc>
              <w:tcPr>
                <w:tcW w:w="457" w:type="pct"/>
                <w:vMerge w:val="restart"/>
                <w:shd w:val="clear" w:color="auto" w:fill="AEAAAA" w:themeFill="background2" w:themeFillShade="BF"/>
              </w:tcPr>
              <w:p w14:paraId="1750D85F" w14:textId="3812D653" w:rsidR="009B26C8" w:rsidRPr="002A4ED5" w:rsidRDefault="009B26C8" w:rsidP="002A4ED5">
                <w:pPr>
                  <w:pStyle w:val="TableHeaders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2A4ED5">
                  <w:t>Quantity</w:t>
                </w:r>
              </w:p>
            </w:tc>
          </w:sdtContent>
        </w:sdt>
        <w:sdt>
          <w:sdtPr>
            <w:id w:val="-293606196"/>
            <w:placeholder>
              <w:docPart w:val="F798CD872A0A4EF8B61A83F6350DF8F7"/>
            </w:placeholder>
            <w:temporary/>
            <w:showingPlcHdr/>
            <w15:appearance w15:val="hidden"/>
          </w:sdtPr>
          <w:sdtContent>
            <w:tc>
              <w:tcPr>
                <w:tcW w:w="484" w:type="pct"/>
                <w:vMerge w:val="restart"/>
                <w:shd w:val="clear" w:color="auto" w:fill="AEAAAA" w:themeFill="background2" w:themeFillShade="BF"/>
              </w:tcPr>
              <w:p w14:paraId="13897C4C" w14:textId="77777777" w:rsidR="009B26C8" w:rsidRPr="002A4ED5" w:rsidRDefault="009B26C8" w:rsidP="002A4ED5">
                <w:pPr>
                  <w:pStyle w:val="TableHeaders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2A4ED5">
                  <w:t>Unit Price</w:t>
                </w:r>
              </w:p>
            </w:tc>
          </w:sdtContent>
        </w:sdt>
        <w:sdt>
          <w:sdtPr>
            <w:id w:val="1236660449"/>
            <w:placeholder>
              <w:docPart w:val="FD63FBD8A71B48879B4EFE539837953B"/>
            </w:placeholder>
            <w:temporary/>
            <w:showingPlcHdr/>
            <w15:appearance w15:val="hidden"/>
          </w:sdtPr>
          <w:sdtContent>
            <w:tc>
              <w:tcPr>
                <w:tcW w:w="867" w:type="pct"/>
                <w:vMerge w:val="restart"/>
                <w:shd w:val="clear" w:color="auto" w:fill="AEAAAA" w:themeFill="background2" w:themeFillShade="BF"/>
              </w:tcPr>
              <w:p w14:paraId="1C72238A" w14:textId="77777777" w:rsidR="009B26C8" w:rsidRPr="002A4ED5" w:rsidRDefault="009B26C8" w:rsidP="002A4ED5">
                <w:pPr>
                  <w:pStyle w:val="TableHeaders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2A4ED5">
                  <w:t>Amount</w:t>
                </w:r>
              </w:p>
            </w:tc>
          </w:sdtContent>
        </w:sdt>
      </w:tr>
      <w:tr w:rsidR="00FC580B" w:rsidRPr="002A4ED5" w14:paraId="5905A6E5" w14:textId="77777777" w:rsidTr="001069B4">
        <w:trPr>
          <w:gridBefore w:val="1"/>
          <w:wBefore w:w="43" w:type="pct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vMerge/>
            <w:tcBorders>
              <w:bottom w:val="single" w:sz="4" w:space="0" w:color="auto"/>
            </w:tcBorders>
          </w:tcPr>
          <w:p w14:paraId="2069D27E" w14:textId="77777777" w:rsidR="009B26C8" w:rsidRPr="002A4ED5" w:rsidRDefault="009B26C8" w:rsidP="002A4ED5">
            <w:pPr>
              <w:spacing w:before="0"/>
              <w:jc w:val="center"/>
              <w:rPr>
                <w:rFonts w:ascii="Calibri" w:eastAsia="Calibri" w:hAnsi="Calibri" w:cs="Times New Roman"/>
                <w:b w:val="0"/>
              </w:rPr>
            </w:pPr>
          </w:p>
        </w:tc>
        <w:tc>
          <w:tcPr>
            <w:tcW w:w="1335" w:type="pct"/>
            <w:gridSpan w:val="2"/>
            <w:vMerge/>
            <w:tcBorders>
              <w:bottom w:val="single" w:sz="4" w:space="0" w:color="auto"/>
            </w:tcBorders>
          </w:tcPr>
          <w:p w14:paraId="16BCFC40" w14:textId="77777777" w:rsidR="009B26C8" w:rsidRPr="002A4ED5" w:rsidRDefault="009B26C8" w:rsidP="002A4ED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45" w:type="pct"/>
            <w:gridSpan w:val="2"/>
            <w:tcBorders>
              <w:bottom w:val="single" w:sz="4" w:space="0" w:color="auto"/>
            </w:tcBorders>
          </w:tcPr>
          <w:p w14:paraId="6B25D9DF" w14:textId="2A61473C" w:rsidR="009B26C8" w:rsidRPr="002A4ED5" w:rsidRDefault="009B26C8" w:rsidP="00582B1C">
            <w:pPr>
              <w:pStyle w:val="TableSubheading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Keychain</w:t>
            </w:r>
          </w:p>
        </w:tc>
        <w:tc>
          <w:tcPr>
            <w:tcW w:w="541" w:type="pct"/>
            <w:gridSpan w:val="2"/>
            <w:tcBorders>
              <w:bottom w:val="single" w:sz="4" w:space="0" w:color="auto"/>
            </w:tcBorders>
          </w:tcPr>
          <w:p w14:paraId="262429D0" w14:textId="35B480B6" w:rsidR="009B26C8" w:rsidRPr="002A4ED5" w:rsidRDefault="009B26C8" w:rsidP="00582B1C">
            <w:pPr>
              <w:pStyle w:val="TableSubheading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Necklace</w:t>
            </w:r>
          </w:p>
        </w:tc>
        <w:tc>
          <w:tcPr>
            <w:tcW w:w="415" w:type="pct"/>
            <w:gridSpan w:val="2"/>
            <w:tcBorders>
              <w:bottom w:val="single" w:sz="4" w:space="0" w:color="auto"/>
            </w:tcBorders>
          </w:tcPr>
          <w:p w14:paraId="35DBB533" w14:textId="6E741FFE" w:rsidR="009B26C8" w:rsidRPr="002A4ED5" w:rsidRDefault="009B26C8" w:rsidP="009B26C8">
            <w:pPr>
              <w:pStyle w:val="TableSubheading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</w:rPr>
            </w:pPr>
            <w:r w:rsidRPr="009B26C8">
              <w:t>Magnet</w:t>
            </w:r>
          </w:p>
        </w:tc>
        <w:tc>
          <w:tcPr>
            <w:tcW w:w="457" w:type="pct"/>
            <w:vMerge/>
            <w:tcBorders>
              <w:bottom w:val="single" w:sz="4" w:space="0" w:color="auto"/>
            </w:tcBorders>
          </w:tcPr>
          <w:p w14:paraId="3B7EE5C0" w14:textId="4E733C43" w:rsidR="009B26C8" w:rsidRPr="002A4ED5" w:rsidRDefault="009B26C8" w:rsidP="002A4ED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84" w:type="pct"/>
            <w:vMerge/>
            <w:tcBorders>
              <w:bottom w:val="single" w:sz="4" w:space="0" w:color="auto"/>
            </w:tcBorders>
          </w:tcPr>
          <w:p w14:paraId="0E40C80D" w14:textId="77777777" w:rsidR="009B26C8" w:rsidRPr="002A4ED5" w:rsidRDefault="009B26C8" w:rsidP="002A4ED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867" w:type="pct"/>
            <w:vMerge/>
            <w:tcBorders>
              <w:bottom w:val="single" w:sz="4" w:space="0" w:color="auto"/>
            </w:tcBorders>
          </w:tcPr>
          <w:p w14:paraId="66475145" w14:textId="77777777" w:rsidR="009B26C8" w:rsidRPr="002A4ED5" w:rsidRDefault="009B26C8" w:rsidP="002A4ED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</w:rPr>
            </w:pPr>
          </w:p>
        </w:tc>
      </w:tr>
      <w:tr w:rsidR="001069B4" w:rsidRPr="002A4ED5" w14:paraId="299E0802" w14:textId="77777777" w:rsidTr="001069B4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43" w:type="pct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8E08F6F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9EB72E8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8A42978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CD78563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5238DAB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8EE0671" w14:textId="48C33DB8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E79C836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1028B13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0B" w:rsidRPr="002A4ED5" w14:paraId="35953862" w14:textId="77777777" w:rsidTr="001069B4">
        <w:trPr>
          <w:gridBefore w:val="1"/>
          <w:wBefore w:w="43" w:type="pct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EA5FFBB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1507BF5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7B0235E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B49C449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56A03FA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845ED83" w14:textId="3FFE9A16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DB5799A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606FFEE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69B4" w:rsidRPr="002A4ED5" w14:paraId="261959AB" w14:textId="77777777" w:rsidTr="001069B4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43" w:type="pct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8A0E929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01D9068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9399655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1492FB2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3C0E716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CCE91FA" w14:textId="6F275A52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BC32C31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9831DC2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0B" w:rsidRPr="002A4ED5" w14:paraId="469DF9CD" w14:textId="77777777" w:rsidTr="001069B4">
        <w:trPr>
          <w:gridBefore w:val="1"/>
          <w:wBefore w:w="43" w:type="pct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591C5D2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45ED4D1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517335D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61A3DAB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C2985CF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9CD542A" w14:textId="2A6E150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5228B6D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94BA8F7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69B4" w:rsidRPr="002A4ED5" w14:paraId="481DC553" w14:textId="77777777" w:rsidTr="001069B4">
        <w:trPr>
          <w:gridBefore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43" w:type="pct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58500CB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A7C44FC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C6F5E33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77D9E85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BBA831E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881BD35" w14:textId="3FFF2EFD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444719F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0C7B2A9" w14:textId="77777777" w:rsidR="009B26C8" w:rsidRPr="002A4ED5" w:rsidRDefault="009B26C8" w:rsidP="002A4E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0B" w:rsidRPr="002A4ED5" w14:paraId="1C6EE172" w14:textId="77777777" w:rsidTr="001069B4">
        <w:trPr>
          <w:gridBefore w:val="1"/>
          <w:wBefore w:w="43" w:type="pct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927E961" w14:textId="77777777" w:rsidR="009B26C8" w:rsidRPr="002A4ED5" w:rsidRDefault="009B26C8" w:rsidP="002A4ED5"/>
        </w:tc>
        <w:tc>
          <w:tcPr>
            <w:tcW w:w="13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B30FB1D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11E6F50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7A1197D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5C298F5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F6A6844" w14:textId="7D44DC41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02EC8A7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DD4813D" w14:textId="77777777" w:rsidR="009B26C8" w:rsidRPr="002A4ED5" w:rsidRDefault="009B26C8" w:rsidP="002A4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580B" w:rsidRPr="002A4ED5" w14:paraId="516703F3" w14:textId="77777777" w:rsidTr="00FC580B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52" w:type="pct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pct"/>
            <w:gridSpan w:val="2"/>
            <w:shd w:val="clear" w:color="auto" w:fill="FFFFFF" w:themeFill="background1"/>
          </w:tcPr>
          <w:p w14:paraId="34C17E9A" w14:textId="77777777" w:rsidR="00FC580B" w:rsidRPr="002A4ED5" w:rsidRDefault="00FC580B" w:rsidP="00FC580B"/>
        </w:tc>
        <w:tc>
          <w:tcPr>
            <w:tcW w:w="1335" w:type="pct"/>
            <w:gridSpan w:val="2"/>
            <w:shd w:val="clear" w:color="auto" w:fill="FFFFFF" w:themeFill="background1"/>
          </w:tcPr>
          <w:p w14:paraId="7E2296B5" w14:textId="77777777" w:rsidR="00FC580B" w:rsidRPr="002A4ED5" w:rsidRDefault="00FC580B" w:rsidP="00FC5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5" w:type="pct"/>
            <w:gridSpan w:val="2"/>
            <w:shd w:val="clear" w:color="auto" w:fill="FFFFFF" w:themeFill="background1"/>
          </w:tcPr>
          <w:p w14:paraId="0FFCA9E0" w14:textId="77777777" w:rsidR="00FC580B" w:rsidRPr="002A4ED5" w:rsidRDefault="00FC580B" w:rsidP="00FC5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1" w:type="pct"/>
            <w:gridSpan w:val="2"/>
            <w:shd w:val="clear" w:color="auto" w:fill="FFFFFF" w:themeFill="background1"/>
          </w:tcPr>
          <w:p w14:paraId="6B0D9D43" w14:textId="77777777" w:rsidR="00FC580B" w:rsidRPr="002A4ED5" w:rsidRDefault="00FC580B" w:rsidP="00FC5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4" w:type="pct"/>
            <w:gridSpan w:val="2"/>
            <w:shd w:val="clear" w:color="auto" w:fill="FFFFFF" w:themeFill="background1"/>
          </w:tcPr>
          <w:p w14:paraId="5F5AB320" w14:textId="77777777" w:rsidR="00FC580B" w:rsidRPr="002A4ED5" w:rsidRDefault="00FC580B" w:rsidP="00FC5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932"/>
        <w:gridCol w:w="1932"/>
      </w:tblGrid>
      <w:tr w:rsidR="00FC580B" w14:paraId="69E24C70" w14:textId="77777777" w:rsidTr="00FC580B">
        <w:trPr>
          <w:trHeight w:val="425"/>
          <w:jc w:val="right"/>
        </w:trPr>
        <w:tc>
          <w:tcPr>
            <w:tcW w:w="1932" w:type="dxa"/>
          </w:tcPr>
          <w:p w14:paraId="4E3C36C4" w14:textId="0FB876A6" w:rsidR="00FC580B" w:rsidRDefault="00FC580B" w:rsidP="00FC580B">
            <w:pPr>
              <w:tabs>
                <w:tab w:val="left" w:pos="11693"/>
              </w:tabs>
            </w:pPr>
            <w:r>
              <w:t>Sub Total</w:t>
            </w:r>
          </w:p>
        </w:tc>
        <w:tc>
          <w:tcPr>
            <w:tcW w:w="1932" w:type="dxa"/>
          </w:tcPr>
          <w:p w14:paraId="770DDCF3" w14:textId="77777777" w:rsidR="00FC580B" w:rsidRDefault="00FC580B" w:rsidP="00FC580B">
            <w:pPr>
              <w:tabs>
                <w:tab w:val="left" w:pos="11693"/>
              </w:tabs>
              <w:jc w:val="right"/>
            </w:pPr>
          </w:p>
        </w:tc>
      </w:tr>
      <w:tr w:rsidR="00FC580B" w14:paraId="7ADE72B8" w14:textId="77777777" w:rsidTr="00FC580B">
        <w:trPr>
          <w:trHeight w:val="432"/>
          <w:jc w:val="right"/>
        </w:trPr>
        <w:tc>
          <w:tcPr>
            <w:tcW w:w="1932" w:type="dxa"/>
            <w:tcBorders>
              <w:bottom w:val="single" w:sz="12" w:space="0" w:color="0F3955" w:themeColor="accent2"/>
            </w:tcBorders>
          </w:tcPr>
          <w:p w14:paraId="299B4FC3" w14:textId="12DF405D" w:rsidR="00FC580B" w:rsidRDefault="00FC580B" w:rsidP="00FC580B">
            <w:pPr>
              <w:tabs>
                <w:tab w:val="left" w:pos="11693"/>
              </w:tabs>
            </w:pPr>
            <w:r>
              <w:t>Shipping</w:t>
            </w:r>
          </w:p>
        </w:tc>
        <w:tc>
          <w:tcPr>
            <w:tcW w:w="1932" w:type="dxa"/>
            <w:tcBorders>
              <w:bottom w:val="single" w:sz="12" w:space="0" w:color="0F3955" w:themeColor="accent2"/>
            </w:tcBorders>
          </w:tcPr>
          <w:p w14:paraId="464FB4F8" w14:textId="2EB9FD5B" w:rsidR="00FC580B" w:rsidRDefault="00FC580B" w:rsidP="00FC580B">
            <w:pPr>
              <w:tabs>
                <w:tab w:val="left" w:pos="11693"/>
              </w:tabs>
              <w:jc w:val="right"/>
            </w:pPr>
            <w:r>
              <w:t>$3.99</w:t>
            </w:r>
          </w:p>
        </w:tc>
      </w:tr>
      <w:tr w:rsidR="00FC580B" w14:paraId="36A7D835" w14:textId="77777777" w:rsidTr="00FC580B">
        <w:trPr>
          <w:trHeight w:val="432"/>
          <w:jc w:val="right"/>
        </w:trPr>
        <w:tc>
          <w:tcPr>
            <w:tcW w:w="1932" w:type="dxa"/>
            <w:tcBorders>
              <w:top w:val="single" w:sz="12" w:space="0" w:color="0F3955" w:themeColor="accent2"/>
            </w:tcBorders>
          </w:tcPr>
          <w:p w14:paraId="42E3FAE0" w14:textId="0B9B2665" w:rsidR="00FC580B" w:rsidRDefault="00FC580B" w:rsidP="00FC580B">
            <w:pPr>
              <w:tabs>
                <w:tab w:val="left" w:pos="11693"/>
              </w:tabs>
            </w:pPr>
            <w:r>
              <w:t>Total</w:t>
            </w:r>
          </w:p>
        </w:tc>
        <w:tc>
          <w:tcPr>
            <w:tcW w:w="1932" w:type="dxa"/>
            <w:tcBorders>
              <w:top w:val="single" w:sz="12" w:space="0" w:color="0F3955" w:themeColor="accent2"/>
            </w:tcBorders>
          </w:tcPr>
          <w:p w14:paraId="3F1C2AEF" w14:textId="77777777" w:rsidR="00FC580B" w:rsidRDefault="00FC580B" w:rsidP="00FC580B">
            <w:pPr>
              <w:tabs>
                <w:tab w:val="left" w:pos="11693"/>
              </w:tabs>
              <w:jc w:val="right"/>
            </w:pPr>
          </w:p>
        </w:tc>
      </w:tr>
    </w:tbl>
    <w:p w14:paraId="780F5352" w14:textId="396E04EF" w:rsidR="00806FF3" w:rsidRPr="00562601" w:rsidRDefault="00806FF3" w:rsidP="00FC580B">
      <w:pPr>
        <w:tabs>
          <w:tab w:val="left" w:pos="11693"/>
        </w:tabs>
      </w:pPr>
    </w:p>
    <w:sectPr w:rsidR="00806FF3" w:rsidRPr="00562601" w:rsidSect="00FC580B">
      <w:headerReference w:type="default" r:id="rId11"/>
      <w:footerReference w:type="default" r:id="rId12"/>
      <w:pgSz w:w="15840" w:h="12240" w:orient="landscape" w:code="1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E1877" w14:textId="77777777" w:rsidR="00C03AD4" w:rsidRDefault="00C03AD4" w:rsidP="00650259">
      <w:pPr>
        <w:spacing w:line="240" w:lineRule="auto"/>
      </w:pPr>
      <w:r>
        <w:separator/>
      </w:r>
    </w:p>
  </w:endnote>
  <w:endnote w:type="continuationSeparator" w:id="0">
    <w:p w14:paraId="3785FDB2" w14:textId="77777777" w:rsidR="00C03AD4" w:rsidRDefault="00C03AD4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F155645-0FC2-4316-AFDE-80EE8CFA5F91}"/>
    <w:embedBold r:id="rId2" w:fontKey="{DB059FF1-7F38-43C0-A149-4853193D2BE5}"/>
    <w:embedItalic r:id="rId3" w:fontKey="{2CE708D9-7AD0-45F4-AD8B-DB0D3A465DE9}"/>
    <w:embedBoldItalic r:id="rId4" w:fontKey="{5BE9AAA1-5CA7-4F0B-A4BD-7EDE6D16506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D27DF2DC-951D-4861-A208-11D9D00101B1}"/>
    <w:embedBold r:id="rId6" w:fontKey="{D7D1B012-DC8F-4DBD-88AE-D4FDE1EEDB31}"/>
    <w:embedItalic r:id="rId7" w:fontKey="{D362AF32-6C30-4844-83EA-B8DDB732FF18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51D8E9B5-9F11-4B45-AC0B-59DB61EB653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EB1F1B51-D77A-424B-AE5B-AA906D0919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6480"/>
      <w:gridCol w:w="6480"/>
    </w:tblGrid>
    <w:tr w:rsidR="00562601" w:rsidRPr="00562601" w14:paraId="457314FC" w14:textId="77777777" w:rsidTr="00562601">
      <w:tc>
        <w:tcPr>
          <w:tcW w:w="2500" w:type="pct"/>
          <w:vAlign w:val="center"/>
        </w:tcPr>
        <w:p w14:paraId="36151D0B" w14:textId="3B22148A" w:rsidR="00562601" w:rsidRPr="002A648D" w:rsidRDefault="00562601" w:rsidP="002A648D">
          <w:pPr>
            <w:pStyle w:val="Footer"/>
          </w:pPr>
        </w:p>
      </w:tc>
      <w:tc>
        <w:tcPr>
          <w:tcW w:w="2500" w:type="pct"/>
          <w:vAlign w:val="center"/>
        </w:tcPr>
        <w:p w14:paraId="6308034A" w14:textId="25051CD1" w:rsidR="00562601" w:rsidRPr="00562601" w:rsidRDefault="00562601" w:rsidP="00562601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sz w:val="18"/>
              <w:szCs w:val="24"/>
            </w:rPr>
          </w:pPr>
        </w:p>
      </w:tc>
    </w:tr>
  </w:tbl>
  <w:p w14:paraId="6AF8DEFC" w14:textId="32834323" w:rsidR="00562601" w:rsidRDefault="00562601" w:rsidP="002A64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A69847" w14:textId="77777777" w:rsidR="00C03AD4" w:rsidRDefault="00C03AD4" w:rsidP="00650259">
      <w:pPr>
        <w:spacing w:line="240" w:lineRule="auto"/>
      </w:pPr>
      <w:r>
        <w:separator/>
      </w:r>
    </w:p>
  </w:footnote>
  <w:footnote w:type="continuationSeparator" w:id="0">
    <w:p w14:paraId="29F9D64F" w14:textId="77777777" w:rsidR="00C03AD4" w:rsidRDefault="00C03AD4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FE13AA" w14:textId="062F235D" w:rsidR="00D46353" w:rsidRDefault="00D46353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96C498D" wp14:editId="0E8C647B">
          <wp:simplePos x="0" y="0"/>
          <wp:positionH relativeFrom="margin">
            <wp:align>right</wp:align>
          </wp:positionH>
          <wp:positionV relativeFrom="paragraph">
            <wp:posOffset>-76200</wp:posOffset>
          </wp:positionV>
          <wp:extent cx="8265795" cy="1385570"/>
          <wp:effectExtent l="0" t="0" r="1905" b="5080"/>
          <wp:wrapTight wrapText="bothSides">
            <wp:wrapPolygon edited="0">
              <wp:start x="0" y="0"/>
              <wp:lineTo x="0" y="21382"/>
              <wp:lineTo x="21555" y="21382"/>
              <wp:lineTo x="21555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5795" cy="1385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6C8"/>
    <w:rsid w:val="00003B30"/>
    <w:rsid w:val="00045CA6"/>
    <w:rsid w:val="00052382"/>
    <w:rsid w:val="0006568A"/>
    <w:rsid w:val="00076F0F"/>
    <w:rsid w:val="00084253"/>
    <w:rsid w:val="000D1F49"/>
    <w:rsid w:val="000F5C88"/>
    <w:rsid w:val="001069B4"/>
    <w:rsid w:val="001727CA"/>
    <w:rsid w:val="001E4E2C"/>
    <w:rsid w:val="00261C01"/>
    <w:rsid w:val="002A4ED5"/>
    <w:rsid w:val="002A648D"/>
    <w:rsid w:val="002B69B4"/>
    <w:rsid w:val="002C56E6"/>
    <w:rsid w:val="002D3A9F"/>
    <w:rsid w:val="00354B3D"/>
    <w:rsid w:val="00361E11"/>
    <w:rsid w:val="0039760F"/>
    <w:rsid w:val="003B4744"/>
    <w:rsid w:val="003F0847"/>
    <w:rsid w:val="0040090B"/>
    <w:rsid w:val="00446538"/>
    <w:rsid w:val="0046302A"/>
    <w:rsid w:val="00487D2D"/>
    <w:rsid w:val="004D5D62"/>
    <w:rsid w:val="005112D0"/>
    <w:rsid w:val="00562601"/>
    <w:rsid w:val="0057256E"/>
    <w:rsid w:val="00577E06"/>
    <w:rsid w:val="00582B1C"/>
    <w:rsid w:val="005A3BF7"/>
    <w:rsid w:val="005F2035"/>
    <w:rsid w:val="005F7990"/>
    <w:rsid w:val="006250A2"/>
    <w:rsid w:val="0063739C"/>
    <w:rsid w:val="00650259"/>
    <w:rsid w:val="007362FA"/>
    <w:rsid w:val="00770F25"/>
    <w:rsid w:val="00787DD4"/>
    <w:rsid w:val="007A35A8"/>
    <w:rsid w:val="007B0A85"/>
    <w:rsid w:val="007C6A52"/>
    <w:rsid w:val="00806FF3"/>
    <w:rsid w:val="0082043E"/>
    <w:rsid w:val="008E203A"/>
    <w:rsid w:val="0090021E"/>
    <w:rsid w:val="00905BCD"/>
    <w:rsid w:val="0091229C"/>
    <w:rsid w:val="00940E73"/>
    <w:rsid w:val="00983F17"/>
    <w:rsid w:val="0098597D"/>
    <w:rsid w:val="00991B30"/>
    <w:rsid w:val="009B26C8"/>
    <w:rsid w:val="009D406B"/>
    <w:rsid w:val="009F2638"/>
    <w:rsid w:val="009F619A"/>
    <w:rsid w:val="009F6DDE"/>
    <w:rsid w:val="00A370A8"/>
    <w:rsid w:val="00A60442"/>
    <w:rsid w:val="00AC2926"/>
    <w:rsid w:val="00B04A50"/>
    <w:rsid w:val="00B160CA"/>
    <w:rsid w:val="00BD4753"/>
    <w:rsid w:val="00BD5CB1"/>
    <w:rsid w:val="00BE62EE"/>
    <w:rsid w:val="00C003BA"/>
    <w:rsid w:val="00C03AD4"/>
    <w:rsid w:val="00C427EB"/>
    <w:rsid w:val="00C46878"/>
    <w:rsid w:val="00C53528"/>
    <w:rsid w:val="00C81922"/>
    <w:rsid w:val="00CB4A51"/>
    <w:rsid w:val="00CD4532"/>
    <w:rsid w:val="00CD47B0"/>
    <w:rsid w:val="00CE6104"/>
    <w:rsid w:val="00CE7918"/>
    <w:rsid w:val="00D16163"/>
    <w:rsid w:val="00D46353"/>
    <w:rsid w:val="00DB3FAD"/>
    <w:rsid w:val="00DD447B"/>
    <w:rsid w:val="00DF0832"/>
    <w:rsid w:val="00E0535A"/>
    <w:rsid w:val="00E61C09"/>
    <w:rsid w:val="00E677FE"/>
    <w:rsid w:val="00EB3B58"/>
    <w:rsid w:val="00EC7359"/>
    <w:rsid w:val="00EE3054"/>
    <w:rsid w:val="00F00606"/>
    <w:rsid w:val="00F01256"/>
    <w:rsid w:val="00F5418C"/>
    <w:rsid w:val="00F549BE"/>
    <w:rsid w:val="00FC580B"/>
    <w:rsid w:val="00FC7475"/>
    <w:rsid w:val="00FE2E33"/>
    <w:rsid w:val="00FE78A0"/>
    <w:rsid w:val="00FF2887"/>
    <w:rsid w:val="00FF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6B2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FF65E4"/>
    <w:pPr>
      <w:spacing w:before="120" w:after="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qFormat/>
    <w:rsid w:val="002A648D"/>
    <w:pPr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2A648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A648D"/>
    <w:pPr>
      <w:spacing w:before="0"/>
      <w:jc w:val="center"/>
    </w:pPr>
    <w:rPr>
      <w:rFonts w:eastAsia="Calibri" w:cstheme="minorHAnsi"/>
      <w:b/>
      <w:noProof/>
      <w:szCs w:val="18"/>
    </w:rPr>
  </w:style>
  <w:style w:type="paragraph" w:customStyle="1" w:styleId="TableSubheadings">
    <w:name w:val="Table Subheadings"/>
    <w:basedOn w:val="Normal"/>
    <w:uiPriority w:val="1"/>
    <w:qFormat/>
    <w:rsid w:val="00582B1C"/>
    <w:pPr>
      <w:spacing w:before="0"/>
      <w:jc w:val="center"/>
    </w:pPr>
    <w:rPr>
      <w:rFonts w:eastAsia="Calibri" w:cs="Times New Roman"/>
      <w:i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4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48D"/>
    <w:rPr>
      <w:rFonts w:ascii="Segoe UI" w:hAnsi="Segoe UI" w:cs="Segoe UI"/>
      <w:sz w:val="18"/>
      <w:szCs w:val="18"/>
    </w:rPr>
  </w:style>
  <w:style w:type="paragraph" w:customStyle="1" w:styleId="Total">
    <w:name w:val="Total"/>
    <w:basedOn w:val="Normal"/>
    <w:next w:val="Normal"/>
    <w:link w:val="TotalChar"/>
    <w:uiPriority w:val="1"/>
    <w:qFormat/>
    <w:rsid w:val="002A648D"/>
    <w:rPr>
      <w:b/>
    </w:rPr>
  </w:style>
  <w:style w:type="character" w:customStyle="1" w:styleId="TotalChar">
    <w:name w:val="Total Char"/>
    <w:basedOn w:val="DefaultParagraphFont"/>
    <w:link w:val="Total"/>
    <w:uiPriority w:val="1"/>
    <w:rsid w:val="002A648D"/>
    <w:rPr>
      <w:b/>
      <w:sz w:val="24"/>
    </w:rPr>
  </w:style>
  <w:style w:type="table" w:styleId="GridTable5Dark-Accent6">
    <w:name w:val="Grid Table 5 Dark Accent 6"/>
    <w:basedOn w:val="TableNormal"/>
    <w:uiPriority w:val="50"/>
    <w:rsid w:val="00D4635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lta\AppData\Roaming\Microsoft\Templates\Logowear%20order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20DD0DCDB6847C7851F599196A8E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6702A-5F8E-4A7C-AAB3-6DA0B571B771}"/>
      </w:docPartPr>
      <w:docPartBody>
        <w:p w:rsidR="00000000" w:rsidRDefault="00621D78">
          <w:pPr>
            <w:pStyle w:val="020DD0DCDB6847C7851F599196A8EE4E"/>
          </w:pPr>
          <w:r w:rsidRPr="002A4ED5">
            <w:t>City/State/Zip</w:t>
          </w:r>
        </w:p>
      </w:docPartBody>
    </w:docPart>
    <w:docPart>
      <w:docPartPr>
        <w:name w:val="1DAC9CF363D0428EB6306E83648ADB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1D2F5-C3D3-4088-A73A-32A4DF19AC1B}"/>
      </w:docPartPr>
      <w:docPartBody>
        <w:p w:rsidR="00000000" w:rsidRDefault="00F370D4" w:rsidP="00F370D4">
          <w:pPr>
            <w:pStyle w:val="1DAC9CF363D0428EB6306E83648ADBBE"/>
          </w:pPr>
          <w:r w:rsidRPr="002A648D">
            <w:t>Item</w:t>
          </w:r>
        </w:p>
      </w:docPartBody>
    </w:docPart>
    <w:docPart>
      <w:docPartPr>
        <w:name w:val="2B1282A7E39746618B119190E9041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CA6F4-E853-4362-A42C-8AD313C93CC8}"/>
      </w:docPartPr>
      <w:docPartBody>
        <w:p w:rsidR="00000000" w:rsidRDefault="00F370D4" w:rsidP="00F370D4">
          <w:pPr>
            <w:pStyle w:val="2B1282A7E39746618B119190E9041E69"/>
          </w:pPr>
          <w:r w:rsidRPr="002A4ED5">
            <w:t>Description</w:t>
          </w:r>
        </w:p>
      </w:docPartBody>
    </w:docPart>
    <w:docPart>
      <w:docPartPr>
        <w:name w:val="C649257AEB0746768F2900D8FB9A9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89AB7-1A76-4D63-8FE4-990DDBC39DC9}"/>
      </w:docPartPr>
      <w:docPartBody>
        <w:p w:rsidR="00000000" w:rsidRDefault="00F370D4" w:rsidP="00F370D4">
          <w:pPr>
            <w:pStyle w:val="C649257AEB0746768F2900D8FB9A9816"/>
          </w:pPr>
          <w:r w:rsidRPr="002A4ED5">
            <w:t>Quantity</w:t>
          </w:r>
        </w:p>
      </w:docPartBody>
    </w:docPart>
    <w:docPart>
      <w:docPartPr>
        <w:name w:val="F798CD872A0A4EF8B61A83F6350DF8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AE0CD5-3328-4D6B-9918-118E13D0A981}"/>
      </w:docPartPr>
      <w:docPartBody>
        <w:p w:rsidR="00000000" w:rsidRDefault="00F370D4" w:rsidP="00F370D4">
          <w:pPr>
            <w:pStyle w:val="F798CD872A0A4EF8B61A83F6350DF8F7"/>
          </w:pPr>
          <w:r w:rsidRPr="002A4ED5">
            <w:t>Unit Price</w:t>
          </w:r>
        </w:p>
      </w:docPartBody>
    </w:docPart>
    <w:docPart>
      <w:docPartPr>
        <w:name w:val="FD63FBD8A71B48879B4EFE53983795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C50E96-BC74-4F6B-8713-8CE30EE7303E}"/>
      </w:docPartPr>
      <w:docPartBody>
        <w:p w:rsidR="00000000" w:rsidRDefault="00F370D4" w:rsidP="00F370D4">
          <w:pPr>
            <w:pStyle w:val="FD63FBD8A71B48879B4EFE539837953B"/>
          </w:pPr>
          <w:r w:rsidRPr="002A4ED5">
            <w:t>Amount</w:t>
          </w:r>
        </w:p>
      </w:docPartBody>
    </w:docPart>
    <w:docPart>
      <w:docPartPr>
        <w:name w:val="BD504866DC804044AE9D8A68212C7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68106-2E58-4702-841E-CCAF87521018}"/>
      </w:docPartPr>
      <w:docPartBody>
        <w:p w:rsidR="00000000" w:rsidRDefault="00F370D4" w:rsidP="00F370D4">
          <w:pPr>
            <w:pStyle w:val="BD504866DC804044AE9D8A68212C7966"/>
          </w:pPr>
          <w:r w:rsidRPr="002A4ED5">
            <w:t>Email</w:t>
          </w:r>
        </w:p>
      </w:docPartBody>
    </w:docPart>
    <w:docPart>
      <w:docPartPr>
        <w:name w:val="F18A918E45C846FB833126999ACE3C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7CC074-A0A3-4CB8-A53D-951BFBFC41AF}"/>
      </w:docPartPr>
      <w:docPartBody>
        <w:p w:rsidR="00000000" w:rsidRDefault="00F370D4" w:rsidP="00F370D4">
          <w:pPr>
            <w:pStyle w:val="F18A918E45C846FB833126999ACE3C59"/>
          </w:pPr>
          <w:r w:rsidRPr="002A4ED5"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D4"/>
    <w:rsid w:val="00621D78"/>
    <w:rsid w:val="00F3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62C32EB0C34B3C932E1EBE92824D59">
    <w:name w:val="2F62C32EB0C34B3C932E1EBE92824D59"/>
  </w:style>
  <w:style w:type="paragraph" w:customStyle="1" w:styleId="B0FE0C93106347FF933616DB6DC6311D">
    <w:name w:val="B0FE0C93106347FF933616DB6DC6311D"/>
  </w:style>
  <w:style w:type="paragraph" w:customStyle="1" w:styleId="E5929FC5935948729CCE22674DEDEFCA">
    <w:name w:val="E5929FC5935948729CCE22674DEDEFCA"/>
  </w:style>
  <w:style w:type="paragraph" w:customStyle="1" w:styleId="9159508791BA41EAAA10BDEAE110D702">
    <w:name w:val="9159508791BA41EAAA10BDEAE110D702"/>
  </w:style>
  <w:style w:type="paragraph" w:customStyle="1" w:styleId="020DD0DCDB6847C7851F599196A8EE4E">
    <w:name w:val="020DD0DCDB6847C7851F599196A8EE4E"/>
  </w:style>
  <w:style w:type="paragraph" w:customStyle="1" w:styleId="829992D508E54CCBBA286609FA34E849">
    <w:name w:val="829992D508E54CCBBA286609FA34E849"/>
  </w:style>
  <w:style w:type="paragraph" w:customStyle="1" w:styleId="01CE7A4FB35D4AEF83BDF1B04CC84564">
    <w:name w:val="01CE7A4FB35D4AEF83BDF1B04CC84564"/>
  </w:style>
  <w:style w:type="paragraph" w:customStyle="1" w:styleId="25758405C57A4967994D60D2D03E1A13">
    <w:name w:val="25758405C57A4967994D60D2D03E1A13"/>
  </w:style>
  <w:style w:type="paragraph" w:customStyle="1" w:styleId="EF9848A15D56420E8FA31D5C667B030F">
    <w:name w:val="EF9848A15D56420E8FA31D5C667B030F"/>
  </w:style>
  <w:style w:type="paragraph" w:customStyle="1" w:styleId="1DFE92D801DC47F191F823232F43C5FF">
    <w:name w:val="1DFE92D801DC47F191F823232F43C5FF"/>
  </w:style>
  <w:style w:type="paragraph" w:customStyle="1" w:styleId="97FB3FDFA388443D87E6B8C31141FE31">
    <w:name w:val="97FB3FDFA388443D87E6B8C31141FE31"/>
  </w:style>
  <w:style w:type="paragraph" w:customStyle="1" w:styleId="A7BDCB1AE55C44AA88F76930BF2D2257">
    <w:name w:val="A7BDCB1AE55C44AA88F76930BF2D2257"/>
  </w:style>
  <w:style w:type="paragraph" w:customStyle="1" w:styleId="061F2A15F86747F5980FAC166E703F34">
    <w:name w:val="061F2A15F86747F5980FAC166E703F34"/>
  </w:style>
  <w:style w:type="paragraph" w:customStyle="1" w:styleId="15DC55872A8F48D4BE09C477ECB5B492">
    <w:name w:val="15DC55872A8F48D4BE09C477ECB5B492"/>
  </w:style>
  <w:style w:type="paragraph" w:customStyle="1" w:styleId="D8EB4B85A9174DD6A2C0AE7F3A86CC35">
    <w:name w:val="D8EB4B85A9174DD6A2C0AE7F3A86CC35"/>
  </w:style>
  <w:style w:type="paragraph" w:customStyle="1" w:styleId="AE256C6DAA9D4DBFB81051B3026E07D7">
    <w:name w:val="AE256C6DAA9D4DBFB81051B3026E07D7"/>
    <w:rsid w:val="00F370D4"/>
  </w:style>
  <w:style w:type="paragraph" w:customStyle="1" w:styleId="B943EFA4564F443CB09042C92648464E">
    <w:name w:val="B943EFA4564F443CB09042C92648464E"/>
    <w:rsid w:val="00F370D4"/>
  </w:style>
  <w:style w:type="paragraph" w:customStyle="1" w:styleId="44BA46E66F5349B183143D4A186C3B95">
    <w:name w:val="44BA46E66F5349B183143D4A186C3B95"/>
    <w:rsid w:val="00F370D4"/>
  </w:style>
  <w:style w:type="paragraph" w:customStyle="1" w:styleId="FC73A8731BFA479FAA1DB069C163C89D">
    <w:name w:val="FC73A8731BFA479FAA1DB069C163C89D"/>
    <w:rsid w:val="00F370D4"/>
  </w:style>
  <w:style w:type="paragraph" w:customStyle="1" w:styleId="E301A6956EE64ED3B9EC579B892E646D">
    <w:name w:val="E301A6956EE64ED3B9EC579B892E646D"/>
    <w:rsid w:val="00F370D4"/>
  </w:style>
  <w:style w:type="paragraph" w:customStyle="1" w:styleId="98DBCB7202064DE28DC6519CE2DD4655">
    <w:name w:val="98DBCB7202064DE28DC6519CE2DD4655"/>
    <w:rsid w:val="00F370D4"/>
  </w:style>
  <w:style w:type="paragraph" w:customStyle="1" w:styleId="ECF5B96E756D4081B795B24CEB1DC9D8">
    <w:name w:val="ECF5B96E756D4081B795B24CEB1DC9D8"/>
    <w:rsid w:val="00F370D4"/>
  </w:style>
  <w:style w:type="paragraph" w:customStyle="1" w:styleId="FF413048A7484375B617939338E99ECF">
    <w:name w:val="FF413048A7484375B617939338E99ECF"/>
    <w:rsid w:val="00F370D4"/>
  </w:style>
  <w:style w:type="paragraph" w:customStyle="1" w:styleId="114636F899D748958B4CF5ECCCCA4E00">
    <w:name w:val="114636F899D748958B4CF5ECCCCA4E00"/>
    <w:rsid w:val="00F370D4"/>
  </w:style>
  <w:style w:type="paragraph" w:customStyle="1" w:styleId="EC4C68E59E2246AA9E1BAC6B81439170">
    <w:name w:val="EC4C68E59E2246AA9E1BAC6B81439170"/>
    <w:rsid w:val="00F370D4"/>
  </w:style>
  <w:style w:type="paragraph" w:customStyle="1" w:styleId="5113F16B81C34985A6F20F34F2311968">
    <w:name w:val="5113F16B81C34985A6F20F34F2311968"/>
    <w:rsid w:val="00F370D4"/>
  </w:style>
  <w:style w:type="paragraph" w:customStyle="1" w:styleId="E89EC2D426AB4579A3E3B2F652339D72">
    <w:name w:val="E89EC2D426AB4579A3E3B2F652339D72"/>
    <w:rsid w:val="00F370D4"/>
  </w:style>
  <w:style w:type="paragraph" w:customStyle="1" w:styleId="413BDED81A624CF5A6488BEA2551A005">
    <w:name w:val="413BDED81A624CF5A6488BEA2551A005"/>
    <w:rsid w:val="00F370D4"/>
  </w:style>
  <w:style w:type="paragraph" w:customStyle="1" w:styleId="1DAC9CF363D0428EB6306E83648ADBBE">
    <w:name w:val="1DAC9CF363D0428EB6306E83648ADBBE"/>
    <w:rsid w:val="00F370D4"/>
  </w:style>
  <w:style w:type="paragraph" w:customStyle="1" w:styleId="2B1282A7E39746618B119190E9041E69">
    <w:name w:val="2B1282A7E39746618B119190E9041E69"/>
    <w:rsid w:val="00F370D4"/>
  </w:style>
  <w:style w:type="paragraph" w:customStyle="1" w:styleId="C649257AEB0746768F2900D8FB9A9816">
    <w:name w:val="C649257AEB0746768F2900D8FB9A9816"/>
    <w:rsid w:val="00F370D4"/>
  </w:style>
  <w:style w:type="paragraph" w:customStyle="1" w:styleId="F798CD872A0A4EF8B61A83F6350DF8F7">
    <w:name w:val="F798CD872A0A4EF8B61A83F6350DF8F7"/>
    <w:rsid w:val="00F370D4"/>
  </w:style>
  <w:style w:type="paragraph" w:customStyle="1" w:styleId="FD63FBD8A71B48879B4EFE539837953B">
    <w:name w:val="FD63FBD8A71B48879B4EFE539837953B"/>
    <w:rsid w:val="00F370D4"/>
  </w:style>
  <w:style w:type="paragraph" w:customStyle="1" w:styleId="BD504866DC804044AE9D8A68212C7966">
    <w:name w:val="BD504866DC804044AE9D8A68212C7966"/>
    <w:rsid w:val="00F370D4"/>
  </w:style>
  <w:style w:type="paragraph" w:customStyle="1" w:styleId="F18A918E45C846FB833126999ACE3C59">
    <w:name w:val="F18A918E45C846FB833126999ACE3C59"/>
    <w:rsid w:val="00F370D4"/>
  </w:style>
  <w:style w:type="paragraph" w:customStyle="1" w:styleId="EC53B60D6A134E578041D0ED0D51591F">
    <w:name w:val="EC53B60D6A134E578041D0ED0D51591F"/>
    <w:rsid w:val="00F370D4"/>
  </w:style>
  <w:style w:type="paragraph" w:customStyle="1" w:styleId="0B5BF4DC06184BFBBE3D040A90B1C7F3">
    <w:name w:val="0B5BF4DC06184BFBBE3D040A90B1C7F3"/>
    <w:rsid w:val="00F370D4"/>
  </w:style>
  <w:style w:type="paragraph" w:customStyle="1" w:styleId="E484984F582744B3AB56F0FB24A873EA">
    <w:name w:val="E484984F582744B3AB56F0FB24A873EA"/>
    <w:rsid w:val="00F370D4"/>
  </w:style>
  <w:style w:type="paragraph" w:customStyle="1" w:styleId="381A1F93AF424D4B9F0DCC3FAF73DE68">
    <w:name w:val="381A1F93AF424D4B9F0DCC3FAF73DE68"/>
    <w:rsid w:val="00F370D4"/>
  </w:style>
  <w:style w:type="paragraph" w:customStyle="1" w:styleId="5C76D3F9B21942E5996C5F9F54E5E318">
    <w:name w:val="5C76D3F9B21942E5996C5F9F54E5E318"/>
    <w:rsid w:val="00F370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415B0-7E7E-4C20-9099-EA3479FC52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E9698FA-1661-475A-9FC8-BB883DA2C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3E0A8D-059C-43FD-9A00-83C0CFE3F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993943-06F8-4CB4-9D92-8BF95A1D0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Logowear order form.dotx</Template>
  <TotalTime>0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2021-02-10T16:03:00Z</dcterms:created>
  <dcterms:modified xsi:type="dcterms:W3CDTF">2021-02-10T16:53:00Z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